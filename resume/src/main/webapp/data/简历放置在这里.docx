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56F3" w:rsidRDefault="00287B9A">
      <w:pPr>
        <w:widowControl/>
        <w:jc w:val="left"/>
        <w:rPr>
          <w:noProof/>
        </w:rPr>
      </w:pPr>
      <w:r w:rsidRPr="009571EB">
        <w:rPr>
          <w:rFonts w:ascii="微软雅黑" w:eastAsia="微软雅黑" w:hAnsi="微软雅黑" w:hint="eastAsia"/>
          <w:noProof/>
          <w:sz w:val="18"/>
          <w:szCs w:val="18"/>
        </w:rPr>
        <w:drawing>
          <wp:anchor distT="0" distB="0" distL="114300" distR="114300" simplePos="0" relativeHeight="251687936" behindDoc="0" locked="0" layoutInCell="1" allowOverlap="1" wp14:anchorId="106502C3" wp14:editId="0E27A20C">
            <wp:simplePos x="0" y="0"/>
            <wp:positionH relativeFrom="margin">
              <wp:posOffset>144145</wp:posOffset>
            </wp:positionH>
            <wp:positionV relativeFrom="paragraph">
              <wp:posOffset>201930</wp:posOffset>
            </wp:positionV>
            <wp:extent cx="1315720" cy="191325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72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2FE0">
        <w:rPr>
          <w:noProof/>
        </w:rPr>
        <w:drawing>
          <wp:anchor distT="0" distB="0" distL="114300" distR="114300" simplePos="0" relativeHeight="251684864" behindDoc="0" locked="0" layoutInCell="1" allowOverlap="1" wp14:anchorId="3E380B6F" wp14:editId="071B7AF1">
            <wp:simplePos x="0" y="0"/>
            <wp:positionH relativeFrom="page">
              <wp:posOffset>-64112</wp:posOffset>
            </wp:positionH>
            <wp:positionV relativeFrom="paragraph">
              <wp:posOffset>-489257</wp:posOffset>
            </wp:positionV>
            <wp:extent cx="7644129" cy="10712769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v cover2-0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4129" cy="10712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2C12" w:rsidRPr="00CE7D96">
        <w:rPr>
          <w:rFonts w:ascii="微软雅黑" w:eastAsia="微软雅黑" w:hAnsi="微软雅黑"/>
          <w:noProof/>
          <w:color w:val="333333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4482C51" wp14:editId="1FD9052E">
                <wp:simplePos x="0" y="0"/>
                <wp:positionH relativeFrom="margin">
                  <wp:align>left</wp:align>
                </wp:positionH>
                <wp:positionV relativeFrom="paragraph">
                  <wp:posOffset>3051337</wp:posOffset>
                </wp:positionV>
                <wp:extent cx="1956391" cy="4495800"/>
                <wp:effectExtent l="0" t="0" r="635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6391" cy="4495800"/>
                        </a:xfrm>
                        <a:prstGeom prst="rect">
                          <a:avLst/>
                        </a:prstGeom>
                        <a:solidFill>
                          <a:srgbClr val="19AB6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40288" w:rsidRDefault="00D40288" w:rsidP="00D40288">
                            <w:pPr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40288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姓名（Name）：</w:t>
                            </w:r>
                          </w:p>
                          <w:p w:rsidR="00D40288" w:rsidRPr="00D40288" w:rsidRDefault="005B4350" w:rsidP="00D40288">
                            <w:pPr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张龙</w:t>
                            </w:r>
                            <w:r w:rsidR="00981845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:rsidR="00D40288" w:rsidRPr="00D40288" w:rsidRDefault="00D40288" w:rsidP="00D40288">
                            <w:pPr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40288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年龄（Age）：</w:t>
                            </w:r>
                          </w:p>
                          <w:p w:rsidR="00D40288" w:rsidRDefault="005B4350" w:rsidP="00D40288">
                            <w:pPr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23</w:t>
                            </w:r>
                          </w:p>
                          <w:p w:rsidR="00D40288" w:rsidRPr="00D40288" w:rsidRDefault="00D40288" w:rsidP="00D40288">
                            <w:pPr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40288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手机（Cellphone）：</w:t>
                            </w:r>
                          </w:p>
                          <w:p w:rsidR="00D40288" w:rsidRDefault="005B4350" w:rsidP="00D40288">
                            <w:pPr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15622334324</w:t>
                            </w:r>
                          </w:p>
                          <w:p w:rsidR="00D40288" w:rsidRPr="00D40288" w:rsidRDefault="00D40288" w:rsidP="00D40288">
                            <w:pPr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40288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邮箱（E-mail）：</w:t>
                            </w:r>
                          </w:p>
                          <w:p w:rsidR="00D40288" w:rsidRDefault="005B4350" w:rsidP="00D40288">
                            <w:pP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402948352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18"/>
                                <w:szCs w:val="18"/>
                              </w:rPr>
                              <w:t>@qq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 w:rsidR="00D40288" w:rsidRDefault="00D40288" w:rsidP="00D40288">
                            <w:pP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40288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个人主页（Personal page）：</w:t>
                            </w:r>
                          </w:p>
                          <w:p w:rsidR="00D31330" w:rsidRPr="00D40288" w:rsidRDefault="00D31330" w:rsidP="00D40288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18"/>
                                <w:szCs w:val="18"/>
                              </w:rPr>
                              <w:t>学生是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2013年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18"/>
                                <w:szCs w:val="18"/>
                              </w:rPr>
                              <w:t>本科入学，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2017年7月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18"/>
                                <w:szCs w:val="18"/>
                              </w:rPr>
                              <w:t>毕业，应聘实习生岗位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482C5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0;margin-top:240.25pt;width:154.05pt;height:354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" fillcolor="#19ab6a" stroked="f">
                <v:textbox>
                  <w:txbxContent>
                    <w:p w:rsidR="00D40288" w:rsidRDefault="00D40288" w:rsidP="00D40288">
                      <w:pPr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  <w:color w:val="FFFFFF" w:themeColor="background1"/>
                          <w:sz w:val="18"/>
                          <w:szCs w:val="18"/>
                        </w:rPr>
                      </w:pPr>
                      <w:r w:rsidRPr="00D40288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>姓名（Name）：</w:t>
                      </w:r>
                    </w:p>
                    <w:p w:rsidR="00D40288" w:rsidRPr="00D40288" w:rsidRDefault="005B4350" w:rsidP="00D40288">
                      <w:pPr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>张龙</w:t>
                      </w:r>
                      <w:r w:rsidR="00981845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 xml:space="preserve">  </w:t>
                      </w:r>
                    </w:p>
                    <w:p w:rsidR="00D40288" w:rsidRPr="00D40288" w:rsidRDefault="00D40288" w:rsidP="00D40288">
                      <w:pPr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  <w:color w:val="FFFFFF" w:themeColor="background1"/>
                          <w:sz w:val="18"/>
                          <w:szCs w:val="18"/>
                        </w:rPr>
                      </w:pPr>
                      <w:r w:rsidRPr="00D40288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>年龄（Age）：</w:t>
                      </w:r>
                    </w:p>
                    <w:p w:rsidR="00D40288" w:rsidRDefault="005B4350" w:rsidP="00D40288">
                      <w:pPr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>23</w:t>
                      </w:r>
                    </w:p>
                    <w:p w:rsidR="00D40288" w:rsidRPr="00D40288" w:rsidRDefault="00D40288" w:rsidP="00D40288">
                      <w:pPr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  <w:color w:val="FFFFFF" w:themeColor="background1"/>
                          <w:sz w:val="18"/>
                          <w:szCs w:val="18"/>
                        </w:rPr>
                      </w:pPr>
                      <w:r w:rsidRPr="00D40288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>手机（Cellphone）：</w:t>
                      </w:r>
                    </w:p>
                    <w:p w:rsidR="00D40288" w:rsidRDefault="005B4350" w:rsidP="00D40288">
                      <w:pPr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>15622334324</w:t>
                      </w:r>
                    </w:p>
                    <w:p w:rsidR="00D40288" w:rsidRPr="00D40288" w:rsidRDefault="00D40288" w:rsidP="00D40288">
                      <w:pPr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  <w:color w:val="FFFFFF" w:themeColor="background1"/>
                          <w:sz w:val="18"/>
                          <w:szCs w:val="18"/>
                        </w:rPr>
                      </w:pPr>
                      <w:r w:rsidRPr="00D40288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>邮箱（E-mail）：</w:t>
                      </w:r>
                    </w:p>
                    <w:p w:rsidR="00D40288" w:rsidRDefault="005B4350" w:rsidP="00D40288">
                      <w:pPr>
                        <w:rPr>
                          <w:rFonts w:ascii="微软雅黑" w:eastAsia="微软雅黑" w:hAnsi="微软雅黑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>402948352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18"/>
                          <w:szCs w:val="18"/>
                        </w:rPr>
                        <w:t>@qq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>.com</w:t>
                      </w:r>
                    </w:p>
                    <w:p w:rsidR="00D40288" w:rsidRDefault="00D40288" w:rsidP="00D40288">
                      <w:pPr>
                        <w:rPr>
                          <w:rFonts w:ascii="微软雅黑" w:eastAsia="微软雅黑" w:hAnsi="微软雅黑"/>
                          <w:color w:val="FFFFFF" w:themeColor="background1"/>
                          <w:sz w:val="18"/>
                          <w:szCs w:val="18"/>
                        </w:rPr>
                      </w:pPr>
                      <w:r w:rsidRPr="00D40288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>个人主页（Personal page）：</w:t>
                      </w:r>
                    </w:p>
                    <w:p w:rsidR="00D31330" w:rsidRPr="00D40288" w:rsidRDefault="00D31330" w:rsidP="00D40288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18"/>
                          <w:szCs w:val="18"/>
                        </w:rPr>
                        <w:t>学生是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>2013年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18"/>
                          <w:szCs w:val="18"/>
                        </w:rPr>
                        <w:t>本科入学，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>2017年7月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18"/>
                          <w:szCs w:val="18"/>
                        </w:rPr>
                        <w:t>毕业，应聘实习生岗位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0288">
        <w:rPr>
          <w:noProof/>
        </w:rPr>
        <w:drawing>
          <wp:anchor distT="0" distB="0" distL="114300" distR="114300" simplePos="0" relativeHeight="251688960" behindDoc="0" locked="0" layoutInCell="1" allowOverlap="1" wp14:anchorId="63A882CF" wp14:editId="52AF3BE1">
            <wp:simplePos x="0" y="0"/>
            <wp:positionH relativeFrom="margin">
              <wp:align>left</wp:align>
            </wp:positionH>
            <wp:positionV relativeFrom="paragraph">
              <wp:posOffset>2540266</wp:posOffset>
            </wp:positionV>
            <wp:extent cx="1077300" cy="453600"/>
            <wp:effectExtent l="0" t="0" r="0" b="381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rd personal inf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300" cy="45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56F3">
        <w:rPr>
          <w:noProof/>
        </w:rPr>
        <w:br w:type="page"/>
      </w:r>
    </w:p>
    <w:p w:rsidR="005D4553" w:rsidRDefault="005B2FE0" w:rsidP="005D4553">
      <w:pPr>
        <w:jc w:val="left"/>
        <w:rPr>
          <w:rFonts w:ascii="微软雅黑" w:eastAsia="微软雅黑" w:hAnsi="微软雅黑"/>
          <w:b/>
          <w:sz w:val="28"/>
          <w:szCs w:val="28"/>
        </w:rPr>
      </w:pPr>
      <w:r w:rsidRPr="005B2FE0">
        <w:rPr>
          <w:rFonts w:ascii="微软雅黑" w:eastAsia="微软雅黑" w:hAnsi="微软雅黑"/>
          <w:b/>
          <w:noProof/>
          <w:sz w:val="28"/>
          <w:szCs w:val="28"/>
        </w:rPr>
        <w:drawing>
          <wp:inline distT="0" distB="0" distL="0" distR="0">
            <wp:extent cx="2092382" cy="331200"/>
            <wp:effectExtent l="0" t="0" r="317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382" cy="33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4553" w:rsidRPr="00D23919" w:rsidRDefault="005D4553" w:rsidP="009571EB">
      <w:pPr>
        <w:spacing w:line="276" w:lineRule="auto"/>
        <w:ind w:leftChars="337" w:left="708"/>
        <w:jc w:val="left"/>
        <w:rPr>
          <w:rFonts w:ascii="微软雅黑" w:eastAsia="微软雅黑" w:hAnsi="微软雅黑"/>
          <w:sz w:val="18"/>
          <w:szCs w:val="18"/>
        </w:rPr>
      </w:pPr>
      <w:r w:rsidRPr="00D23919">
        <w:rPr>
          <w:rFonts w:ascii="微软雅黑" w:eastAsia="微软雅黑" w:hAnsi="微软雅黑" w:hint="eastAsia"/>
          <w:sz w:val="18"/>
          <w:szCs w:val="18"/>
        </w:rPr>
        <w:t>毕业学校（Graduate from）：</w:t>
      </w:r>
      <w:r w:rsidR="005B4350">
        <w:rPr>
          <w:rFonts w:ascii="微软雅黑" w:eastAsia="微软雅黑" w:hAnsi="微软雅黑" w:hint="eastAsia"/>
          <w:sz w:val="18"/>
          <w:szCs w:val="18"/>
        </w:rPr>
        <w:t>广东工业大学</w:t>
      </w:r>
    </w:p>
    <w:p w:rsidR="005D4553" w:rsidRPr="00D23919" w:rsidRDefault="005D4553" w:rsidP="009571EB">
      <w:pPr>
        <w:spacing w:line="276" w:lineRule="auto"/>
        <w:ind w:leftChars="337" w:left="708"/>
        <w:jc w:val="left"/>
        <w:rPr>
          <w:rFonts w:ascii="微软雅黑" w:eastAsia="微软雅黑" w:hAnsi="微软雅黑"/>
          <w:sz w:val="18"/>
          <w:szCs w:val="18"/>
        </w:rPr>
      </w:pPr>
      <w:r w:rsidRPr="00D23919">
        <w:rPr>
          <w:rFonts w:ascii="微软雅黑" w:eastAsia="微软雅黑" w:hAnsi="微软雅黑" w:hint="eastAsia"/>
          <w:sz w:val="18"/>
          <w:szCs w:val="18"/>
        </w:rPr>
        <w:t>专业（Major）：</w:t>
      </w:r>
      <w:r w:rsidR="005B4350">
        <w:rPr>
          <w:rFonts w:ascii="微软雅黑" w:eastAsia="微软雅黑" w:hAnsi="微软雅黑" w:hint="eastAsia"/>
          <w:sz w:val="18"/>
          <w:szCs w:val="18"/>
        </w:rPr>
        <w:t>计算机科学与技术专业</w:t>
      </w:r>
    </w:p>
    <w:p w:rsidR="005D4553" w:rsidRPr="00D23919" w:rsidRDefault="005D4553" w:rsidP="009571EB">
      <w:pPr>
        <w:spacing w:line="276" w:lineRule="auto"/>
        <w:ind w:leftChars="337" w:left="708"/>
        <w:jc w:val="left"/>
        <w:rPr>
          <w:rFonts w:ascii="微软雅黑" w:eastAsia="微软雅黑" w:hAnsi="微软雅黑"/>
          <w:sz w:val="18"/>
          <w:szCs w:val="18"/>
        </w:rPr>
      </w:pPr>
      <w:r w:rsidRPr="00D23919">
        <w:rPr>
          <w:rFonts w:ascii="微软雅黑" w:eastAsia="微软雅黑" w:hAnsi="微软雅黑" w:hint="eastAsia"/>
          <w:sz w:val="18"/>
          <w:szCs w:val="18"/>
        </w:rPr>
        <w:t>学位（Degree）：</w:t>
      </w:r>
      <w:r w:rsidR="005B4350">
        <w:rPr>
          <w:rFonts w:ascii="微软雅黑" w:eastAsia="微软雅黑" w:hAnsi="微软雅黑" w:hint="eastAsia"/>
          <w:sz w:val="18"/>
          <w:szCs w:val="18"/>
        </w:rPr>
        <w:t>计算机科学与技术（本科）</w:t>
      </w:r>
    </w:p>
    <w:p w:rsidR="005D4553" w:rsidRPr="00D23919" w:rsidRDefault="005D4553" w:rsidP="009571EB">
      <w:pPr>
        <w:spacing w:line="276" w:lineRule="auto"/>
        <w:ind w:leftChars="337" w:left="708"/>
        <w:jc w:val="left"/>
        <w:rPr>
          <w:rFonts w:ascii="微软雅黑" w:eastAsia="微软雅黑" w:hAnsi="微软雅黑"/>
          <w:sz w:val="18"/>
          <w:szCs w:val="18"/>
        </w:rPr>
      </w:pPr>
      <w:r w:rsidRPr="00D23919">
        <w:rPr>
          <w:rFonts w:ascii="微软雅黑" w:eastAsia="微软雅黑" w:hAnsi="微软雅黑" w:hint="eastAsia"/>
          <w:sz w:val="18"/>
          <w:szCs w:val="18"/>
        </w:rPr>
        <w:t>GPA：</w:t>
      </w:r>
      <w:r w:rsidR="005B4350">
        <w:rPr>
          <w:rFonts w:ascii="微软雅黑" w:eastAsia="微软雅黑" w:hAnsi="微软雅黑" w:hint="eastAsia"/>
          <w:sz w:val="18"/>
          <w:szCs w:val="18"/>
        </w:rPr>
        <w:t>3.72</w:t>
      </w:r>
    </w:p>
    <w:p w:rsidR="005B4350" w:rsidRDefault="005D4553" w:rsidP="005B4350">
      <w:pPr>
        <w:spacing w:line="276" w:lineRule="auto"/>
        <w:ind w:left="1274" w:hangingChars="708" w:hanging="1274"/>
        <w:jc w:val="left"/>
        <w:rPr>
          <w:rFonts w:ascii="微软雅黑" w:eastAsia="微软雅黑" w:hAnsi="微软雅黑"/>
          <w:sz w:val="18"/>
          <w:szCs w:val="18"/>
        </w:rPr>
      </w:pPr>
      <w:r w:rsidRPr="00D23919">
        <w:rPr>
          <w:rFonts w:ascii="微软雅黑" w:eastAsia="微软雅黑" w:hAnsi="微软雅黑" w:hint="eastAsia"/>
          <w:sz w:val="18"/>
          <w:szCs w:val="18"/>
        </w:rPr>
        <w:t>所获荣誉（Scholarship）：</w:t>
      </w:r>
    </w:p>
    <w:p w:rsidR="005B4350" w:rsidRDefault="005B4350" w:rsidP="005B4350">
      <w:pPr>
        <w:spacing w:line="276" w:lineRule="auto"/>
        <w:ind w:left="1274" w:hangingChars="708" w:hanging="1274"/>
        <w:jc w:val="left"/>
        <w:rPr>
          <w:rFonts w:ascii="微软雅黑" w:eastAsia="微软雅黑" w:hAnsi="微软雅黑"/>
          <w:color w:val="666666"/>
          <w:sz w:val="18"/>
          <w:szCs w:val="18"/>
        </w:rPr>
      </w:pPr>
      <w:r>
        <w:rPr>
          <w:rFonts w:ascii="微软雅黑" w:eastAsia="微软雅黑" w:hAnsi="微软雅黑"/>
          <w:color w:val="666666"/>
          <w:sz w:val="18"/>
          <w:szCs w:val="18"/>
        </w:rPr>
        <w:t>学术</w:t>
      </w:r>
      <w:r>
        <w:rPr>
          <w:rFonts w:ascii="微软雅黑" w:eastAsia="微软雅黑" w:hAnsi="微软雅黑" w:hint="eastAsia"/>
          <w:color w:val="666666"/>
          <w:sz w:val="18"/>
          <w:szCs w:val="18"/>
        </w:rPr>
        <w:t>：</w:t>
      </w:r>
    </w:p>
    <w:p w:rsidR="002631CF" w:rsidRPr="002631CF" w:rsidRDefault="002631CF" w:rsidP="002631CF">
      <w:pPr>
        <w:spacing w:line="276" w:lineRule="auto"/>
        <w:ind w:left="1274" w:hangingChars="708" w:hanging="1274"/>
        <w:jc w:val="left"/>
        <w:rPr>
          <w:rFonts w:ascii="微软雅黑" w:eastAsia="微软雅黑" w:hAnsi="微软雅黑"/>
          <w:color w:val="666666"/>
          <w:sz w:val="18"/>
          <w:szCs w:val="18"/>
        </w:rPr>
      </w:pPr>
      <w:r w:rsidRPr="002631CF">
        <w:rPr>
          <w:rFonts w:ascii="微软雅黑" w:eastAsia="微软雅黑" w:hAnsi="微软雅黑" w:hint="eastAsia"/>
          <w:color w:val="666666"/>
          <w:sz w:val="18"/>
          <w:szCs w:val="18"/>
        </w:rPr>
        <w:t>2014年 优秀学生二等奖 校级</w:t>
      </w:r>
    </w:p>
    <w:p w:rsidR="002631CF" w:rsidRPr="002631CF" w:rsidRDefault="002631CF" w:rsidP="002631CF">
      <w:pPr>
        <w:spacing w:line="276" w:lineRule="auto"/>
        <w:ind w:left="1274" w:hangingChars="708" w:hanging="1274"/>
        <w:jc w:val="left"/>
        <w:rPr>
          <w:rFonts w:ascii="微软雅黑" w:eastAsia="微软雅黑" w:hAnsi="微软雅黑"/>
          <w:color w:val="666666"/>
          <w:sz w:val="18"/>
          <w:szCs w:val="18"/>
        </w:rPr>
      </w:pPr>
      <w:r w:rsidRPr="002631CF">
        <w:rPr>
          <w:rFonts w:ascii="微软雅黑" w:eastAsia="微软雅黑" w:hAnsi="微软雅黑" w:hint="eastAsia"/>
          <w:color w:val="666666"/>
          <w:sz w:val="18"/>
          <w:szCs w:val="18"/>
        </w:rPr>
        <w:t>2015年 优秀学生三等奖 校级</w:t>
      </w:r>
    </w:p>
    <w:p w:rsidR="002631CF" w:rsidRDefault="002631CF" w:rsidP="002631CF">
      <w:pPr>
        <w:spacing w:line="276" w:lineRule="auto"/>
        <w:ind w:left="1274" w:hangingChars="708" w:hanging="1274"/>
        <w:jc w:val="left"/>
        <w:rPr>
          <w:rFonts w:ascii="微软雅黑" w:eastAsia="微软雅黑" w:hAnsi="微软雅黑"/>
          <w:color w:val="666666"/>
          <w:sz w:val="18"/>
          <w:szCs w:val="18"/>
        </w:rPr>
      </w:pPr>
      <w:r w:rsidRPr="002631CF">
        <w:rPr>
          <w:rFonts w:ascii="微软雅黑" w:eastAsia="微软雅黑" w:hAnsi="微软雅黑" w:hint="eastAsia"/>
          <w:color w:val="666666"/>
          <w:sz w:val="18"/>
          <w:szCs w:val="18"/>
        </w:rPr>
        <w:t>2014年、2015年  国家励志奖学金</w:t>
      </w:r>
    </w:p>
    <w:p w:rsidR="005B4350" w:rsidRDefault="005B4350" w:rsidP="002631CF">
      <w:pPr>
        <w:spacing w:line="276" w:lineRule="auto"/>
        <w:ind w:left="1274" w:hangingChars="708" w:hanging="1274"/>
        <w:jc w:val="left"/>
        <w:rPr>
          <w:rFonts w:ascii="微软雅黑" w:eastAsia="微软雅黑" w:hAnsi="微软雅黑"/>
          <w:color w:val="666666"/>
          <w:sz w:val="18"/>
          <w:szCs w:val="18"/>
        </w:rPr>
      </w:pPr>
      <w:r>
        <w:rPr>
          <w:rFonts w:ascii="微软雅黑" w:eastAsia="微软雅黑" w:hAnsi="微软雅黑"/>
          <w:color w:val="666666"/>
          <w:sz w:val="18"/>
          <w:szCs w:val="18"/>
        </w:rPr>
        <w:t>社团</w:t>
      </w:r>
      <w:r>
        <w:rPr>
          <w:rFonts w:ascii="微软雅黑" w:eastAsia="微软雅黑" w:hAnsi="微软雅黑" w:hint="eastAsia"/>
          <w:color w:val="666666"/>
          <w:sz w:val="18"/>
          <w:szCs w:val="18"/>
        </w:rPr>
        <w:t>：</w:t>
      </w:r>
    </w:p>
    <w:p w:rsidR="002631CF" w:rsidRPr="002631CF" w:rsidRDefault="002631CF" w:rsidP="002631CF">
      <w:pPr>
        <w:spacing w:line="276" w:lineRule="auto"/>
        <w:ind w:left="1274" w:hangingChars="708" w:hanging="1274"/>
        <w:jc w:val="left"/>
        <w:rPr>
          <w:rFonts w:ascii="微软雅黑" w:eastAsia="微软雅黑" w:hAnsi="微软雅黑"/>
          <w:color w:val="666666"/>
          <w:sz w:val="18"/>
          <w:szCs w:val="18"/>
        </w:rPr>
      </w:pPr>
      <w:r w:rsidRPr="002631CF">
        <w:rPr>
          <w:rFonts w:ascii="微软雅黑" w:eastAsia="微软雅黑" w:hAnsi="微软雅黑" w:hint="eastAsia"/>
          <w:color w:val="666666"/>
          <w:sz w:val="18"/>
          <w:szCs w:val="18"/>
        </w:rPr>
        <w:t>2014-2015年院级社团（科技创新协会）部长，首届创立</w:t>
      </w:r>
    </w:p>
    <w:p w:rsidR="002631CF" w:rsidRDefault="002631CF" w:rsidP="002631CF">
      <w:pPr>
        <w:spacing w:line="276" w:lineRule="auto"/>
        <w:ind w:left="1274" w:hangingChars="708" w:hanging="1274"/>
        <w:jc w:val="left"/>
        <w:rPr>
          <w:rFonts w:ascii="微软雅黑" w:eastAsia="微软雅黑" w:hAnsi="微软雅黑"/>
          <w:color w:val="666666"/>
          <w:sz w:val="18"/>
          <w:szCs w:val="18"/>
        </w:rPr>
      </w:pPr>
      <w:r w:rsidRPr="002631CF">
        <w:rPr>
          <w:rFonts w:ascii="微软雅黑" w:eastAsia="微软雅黑" w:hAnsi="微软雅黑" w:hint="eastAsia"/>
          <w:color w:val="666666"/>
          <w:sz w:val="18"/>
          <w:szCs w:val="18"/>
        </w:rPr>
        <w:t xml:space="preserve">2014-2015 </w:t>
      </w:r>
      <w:r>
        <w:rPr>
          <w:rFonts w:ascii="微软雅黑" w:eastAsia="微软雅黑" w:hAnsi="微软雅黑" w:hint="eastAsia"/>
          <w:color w:val="666666"/>
          <w:sz w:val="18"/>
          <w:szCs w:val="18"/>
        </w:rPr>
        <w:t>院级大云屋团队组长</w:t>
      </w:r>
    </w:p>
    <w:p w:rsidR="009C4131" w:rsidRPr="002631CF" w:rsidRDefault="005B4350" w:rsidP="002631CF">
      <w:pPr>
        <w:spacing w:line="276" w:lineRule="auto"/>
        <w:ind w:left="1274" w:hangingChars="708" w:hanging="1274"/>
        <w:jc w:val="left"/>
        <w:rPr>
          <w:rFonts w:ascii="微软雅黑" w:eastAsia="微软雅黑" w:hAnsi="微软雅黑"/>
          <w:color w:val="666666"/>
          <w:sz w:val="18"/>
          <w:szCs w:val="18"/>
        </w:rPr>
      </w:pPr>
      <w:r>
        <w:rPr>
          <w:rFonts w:ascii="微软雅黑" w:eastAsia="微软雅黑" w:hAnsi="微软雅黑"/>
          <w:color w:val="666666"/>
          <w:sz w:val="18"/>
          <w:szCs w:val="18"/>
        </w:rPr>
        <w:t>优秀团员</w:t>
      </w:r>
      <w:r>
        <w:rPr>
          <w:rFonts w:ascii="微软雅黑" w:eastAsia="微软雅黑" w:hAnsi="微软雅黑" w:hint="eastAsia"/>
          <w:color w:val="666666"/>
          <w:sz w:val="18"/>
          <w:szCs w:val="18"/>
        </w:rPr>
        <w:t>，</w:t>
      </w:r>
      <w:r>
        <w:rPr>
          <w:rFonts w:ascii="微软雅黑" w:eastAsia="微软雅黑" w:hAnsi="微软雅黑"/>
          <w:color w:val="666666"/>
          <w:sz w:val="18"/>
          <w:szCs w:val="18"/>
        </w:rPr>
        <w:t>党员</w:t>
      </w:r>
    </w:p>
    <w:p w:rsidR="005B64FC" w:rsidRPr="005D4553" w:rsidRDefault="009571EB" w:rsidP="005B64FC">
      <w:pPr>
        <w:tabs>
          <w:tab w:val="left" w:pos="426"/>
        </w:tabs>
        <w:ind w:leftChars="-67" w:left="-141"/>
        <w:jc w:val="left"/>
        <w:rPr>
          <w:rFonts w:ascii="微软雅黑" w:eastAsia="微软雅黑" w:hAnsi="微软雅黑"/>
          <w:b/>
          <w:sz w:val="28"/>
          <w:szCs w:val="28"/>
        </w:rPr>
      </w:pPr>
      <w:r w:rsidRPr="005D4553">
        <w:rPr>
          <w:rFonts w:ascii="微软雅黑" w:eastAsia="微软雅黑" w:hAnsi="微软雅黑" w:hint="eastAsia"/>
          <w:b/>
          <w:sz w:val="28"/>
          <w:szCs w:val="28"/>
        </w:rPr>
        <w:t xml:space="preserve"> </w:t>
      </w:r>
      <w:r w:rsidR="005B2FE0" w:rsidRPr="005B2FE0">
        <w:rPr>
          <w:rFonts w:ascii="微软雅黑" w:eastAsia="微软雅黑" w:hAnsi="微软雅黑" w:hint="eastAsia"/>
          <w:b/>
          <w:noProof/>
          <w:sz w:val="28"/>
          <w:szCs w:val="28"/>
        </w:rPr>
        <w:drawing>
          <wp:inline distT="0" distB="0" distL="0" distR="0">
            <wp:extent cx="2115176" cy="3312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76" cy="33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0"/>
        <w:gridCol w:w="3615"/>
        <w:gridCol w:w="3224"/>
      </w:tblGrid>
      <w:tr w:rsidR="00D23919" w:rsidRPr="00D23919" w:rsidTr="005B2FE0">
        <w:tc>
          <w:tcPr>
            <w:tcW w:w="3060" w:type="dxa"/>
            <w:shd w:val="clear" w:color="auto" w:fill="19AB6A"/>
          </w:tcPr>
          <w:p w:rsidR="00D23919" w:rsidRPr="00D23919" w:rsidRDefault="00D23919" w:rsidP="00D23919">
            <w:pPr>
              <w:widowControl/>
              <w:ind w:firstLineChars="200" w:firstLine="420"/>
              <w:jc w:val="center"/>
              <w:rPr>
                <w:rFonts w:ascii="微软雅黑" w:eastAsia="微软雅黑" w:hAnsi="微软雅黑"/>
                <w:noProof/>
                <w:color w:val="FFFFFF" w:themeColor="background1"/>
              </w:rPr>
            </w:pPr>
            <w:r w:rsidRPr="00D23919">
              <w:rPr>
                <w:rFonts w:ascii="微软雅黑" w:eastAsia="微软雅黑" w:hAnsi="微软雅黑" w:hint="eastAsia"/>
                <w:noProof/>
                <w:color w:val="FFFFFF" w:themeColor="background1"/>
              </w:rPr>
              <w:t>时间（Time）</w:t>
            </w:r>
          </w:p>
        </w:tc>
        <w:tc>
          <w:tcPr>
            <w:tcW w:w="3615" w:type="dxa"/>
            <w:shd w:val="clear" w:color="auto" w:fill="19AB6A"/>
          </w:tcPr>
          <w:p w:rsidR="00D23919" w:rsidRPr="00D23919" w:rsidRDefault="00D23919" w:rsidP="00D23919">
            <w:pPr>
              <w:widowControl/>
              <w:jc w:val="center"/>
              <w:rPr>
                <w:rFonts w:ascii="微软雅黑" w:eastAsia="微软雅黑" w:hAnsi="微软雅黑"/>
                <w:noProof/>
                <w:color w:val="FFFFFF" w:themeColor="background1"/>
              </w:rPr>
            </w:pPr>
            <w:r w:rsidRPr="00D23919">
              <w:rPr>
                <w:rFonts w:ascii="微软雅黑" w:eastAsia="微软雅黑" w:hAnsi="微软雅黑" w:hint="eastAsia"/>
                <w:noProof/>
                <w:color w:val="FFFFFF" w:themeColor="background1"/>
              </w:rPr>
              <w:t>公司（Company）</w:t>
            </w:r>
          </w:p>
        </w:tc>
        <w:tc>
          <w:tcPr>
            <w:tcW w:w="3224" w:type="dxa"/>
            <w:shd w:val="clear" w:color="auto" w:fill="19AB6A"/>
          </w:tcPr>
          <w:p w:rsidR="00D23919" w:rsidRPr="00D23919" w:rsidRDefault="00D23919" w:rsidP="00D23919">
            <w:pPr>
              <w:widowControl/>
              <w:jc w:val="center"/>
              <w:rPr>
                <w:rFonts w:ascii="微软雅黑" w:eastAsia="微软雅黑" w:hAnsi="微软雅黑"/>
                <w:noProof/>
                <w:color w:val="FFFFFF" w:themeColor="background1"/>
              </w:rPr>
            </w:pPr>
            <w:r w:rsidRPr="00D23919">
              <w:rPr>
                <w:rFonts w:ascii="微软雅黑" w:eastAsia="微软雅黑" w:hAnsi="微软雅黑" w:hint="eastAsia"/>
                <w:noProof/>
                <w:color w:val="FFFFFF" w:themeColor="background1"/>
              </w:rPr>
              <w:t>职务（Title）</w:t>
            </w:r>
          </w:p>
        </w:tc>
      </w:tr>
      <w:tr w:rsidR="00D23919" w:rsidRPr="00D23919" w:rsidTr="005B2FE0">
        <w:trPr>
          <w:trHeight w:hRule="exact" w:val="567"/>
        </w:trPr>
        <w:tc>
          <w:tcPr>
            <w:tcW w:w="3060" w:type="dxa"/>
            <w:tcBorders>
              <w:bottom w:val="single" w:sz="4" w:space="0" w:color="19AB6A"/>
            </w:tcBorders>
          </w:tcPr>
          <w:p w:rsidR="00D23919" w:rsidRPr="003C5CE8" w:rsidRDefault="005B4350" w:rsidP="00B45B65">
            <w:pPr>
              <w:widowControl/>
              <w:jc w:val="left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sz w:val="18"/>
                <w:szCs w:val="18"/>
              </w:rPr>
              <w:t>暂无</w:t>
            </w:r>
          </w:p>
        </w:tc>
        <w:tc>
          <w:tcPr>
            <w:tcW w:w="3615" w:type="dxa"/>
            <w:tcBorders>
              <w:bottom w:val="single" w:sz="4" w:space="0" w:color="19AB6A"/>
            </w:tcBorders>
          </w:tcPr>
          <w:p w:rsidR="00D23919" w:rsidRPr="003C5CE8" w:rsidRDefault="00D23919" w:rsidP="00B45B65">
            <w:pPr>
              <w:widowControl/>
              <w:jc w:val="left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</w:p>
        </w:tc>
        <w:tc>
          <w:tcPr>
            <w:tcW w:w="3224" w:type="dxa"/>
            <w:tcBorders>
              <w:bottom w:val="single" w:sz="4" w:space="0" w:color="19AB6A"/>
            </w:tcBorders>
          </w:tcPr>
          <w:p w:rsidR="00D23919" w:rsidRPr="003C5CE8" w:rsidRDefault="00D23919" w:rsidP="00B45B65">
            <w:pPr>
              <w:widowControl/>
              <w:jc w:val="left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</w:p>
        </w:tc>
      </w:tr>
      <w:tr w:rsidR="00D23919" w:rsidRPr="00D23919" w:rsidTr="005B2FE0">
        <w:trPr>
          <w:trHeight w:hRule="exact" w:val="567"/>
        </w:trPr>
        <w:tc>
          <w:tcPr>
            <w:tcW w:w="3060" w:type="dxa"/>
            <w:tcBorders>
              <w:top w:val="single" w:sz="4" w:space="0" w:color="19AB6A"/>
              <w:bottom w:val="single" w:sz="4" w:space="0" w:color="19AB6A"/>
            </w:tcBorders>
          </w:tcPr>
          <w:p w:rsidR="00D23919" w:rsidRPr="003C5CE8" w:rsidRDefault="00D23919" w:rsidP="00B45B65">
            <w:pPr>
              <w:widowControl/>
              <w:jc w:val="left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</w:p>
        </w:tc>
        <w:tc>
          <w:tcPr>
            <w:tcW w:w="3615" w:type="dxa"/>
            <w:tcBorders>
              <w:top w:val="single" w:sz="4" w:space="0" w:color="19AB6A"/>
              <w:bottom w:val="single" w:sz="4" w:space="0" w:color="19AB6A"/>
            </w:tcBorders>
          </w:tcPr>
          <w:p w:rsidR="00D23919" w:rsidRPr="003C5CE8" w:rsidRDefault="00D23919" w:rsidP="00B45B65">
            <w:pPr>
              <w:widowControl/>
              <w:jc w:val="left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</w:p>
        </w:tc>
        <w:tc>
          <w:tcPr>
            <w:tcW w:w="3224" w:type="dxa"/>
            <w:tcBorders>
              <w:top w:val="single" w:sz="4" w:space="0" w:color="19AB6A"/>
              <w:bottom w:val="single" w:sz="4" w:space="0" w:color="19AB6A"/>
            </w:tcBorders>
          </w:tcPr>
          <w:p w:rsidR="00D23919" w:rsidRPr="003C5CE8" w:rsidRDefault="00D23919" w:rsidP="00B45B65">
            <w:pPr>
              <w:widowControl/>
              <w:jc w:val="left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</w:p>
        </w:tc>
      </w:tr>
      <w:tr w:rsidR="00D23919" w:rsidRPr="00D23919" w:rsidTr="005B2FE0">
        <w:trPr>
          <w:trHeight w:hRule="exact" w:val="567"/>
        </w:trPr>
        <w:tc>
          <w:tcPr>
            <w:tcW w:w="3060" w:type="dxa"/>
            <w:tcBorders>
              <w:top w:val="single" w:sz="4" w:space="0" w:color="19AB6A"/>
            </w:tcBorders>
          </w:tcPr>
          <w:p w:rsidR="00D23919" w:rsidRPr="003C5CE8" w:rsidRDefault="00D23919" w:rsidP="00B45B65">
            <w:pPr>
              <w:widowControl/>
              <w:jc w:val="left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</w:p>
        </w:tc>
        <w:tc>
          <w:tcPr>
            <w:tcW w:w="3615" w:type="dxa"/>
            <w:tcBorders>
              <w:top w:val="single" w:sz="4" w:space="0" w:color="19AB6A"/>
            </w:tcBorders>
          </w:tcPr>
          <w:p w:rsidR="00D23919" w:rsidRPr="003C5CE8" w:rsidRDefault="00D23919" w:rsidP="00B45B65">
            <w:pPr>
              <w:widowControl/>
              <w:jc w:val="left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</w:p>
        </w:tc>
        <w:tc>
          <w:tcPr>
            <w:tcW w:w="3224" w:type="dxa"/>
            <w:tcBorders>
              <w:top w:val="single" w:sz="4" w:space="0" w:color="19AB6A"/>
            </w:tcBorders>
          </w:tcPr>
          <w:p w:rsidR="00D23919" w:rsidRPr="003C5CE8" w:rsidRDefault="00D23919" w:rsidP="00B45B65">
            <w:pPr>
              <w:widowControl/>
              <w:jc w:val="left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</w:p>
        </w:tc>
      </w:tr>
      <w:tr w:rsidR="00D23919" w:rsidRPr="00D23919" w:rsidTr="005B2FE0">
        <w:trPr>
          <w:trHeight w:hRule="exact" w:val="567"/>
        </w:trPr>
        <w:tc>
          <w:tcPr>
            <w:tcW w:w="3060" w:type="dxa"/>
            <w:shd w:val="clear" w:color="auto" w:fill="19AB6A"/>
          </w:tcPr>
          <w:p w:rsidR="00D23919" w:rsidRPr="00D23919" w:rsidRDefault="00D23919" w:rsidP="00D23919">
            <w:pPr>
              <w:widowControl/>
              <w:jc w:val="center"/>
              <w:rPr>
                <w:rFonts w:ascii="微软雅黑" w:eastAsia="微软雅黑" w:hAnsi="微软雅黑"/>
                <w:noProof/>
                <w:color w:val="FFFFFF" w:themeColor="background1"/>
              </w:rPr>
            </w:pPr>
            <w:r w:rsidRPr="00D23919">
              <w:rPr>
                <w:rFonts w:ascii="微软雅黑" w:eastAsia="微软雅黑" w:hAnsi="微软雅黑" w:hint="eastAsia"/>
                <w:noProof/>
                <w:color w:val="FFFFFF" w:themeColor="background1"/>
              </w:rPr>
              <w:t>项目（Project）</w:t>
            </w:r>
          </w:p>
        </w:tc>
        <w:tc>
          <w:tcPr>
            <w:tcW w:w="3615" w:type="dxa"/>
            <w:shd w:val="clear" w:color="auto" w:fill="19AB6A"/>
          </w:tcPr>
          <w:p w:rsidR="00D23919" w:rsidRPr="00D23919" w:rsidRDefault="00D23919" w:rsidP="00D23919">
            <w:pPr>
              <w:widowControl/>
              <w:jc w:val="center"/>
              <w:rPr>
                <w:rFonts w:ascii="微软雅黑" w:eastAsia="微软雅黑" w:hAnsi="微软雅黑"/>
                <w:noProof/>
                <w:color w:val="FFFFFF" w:themeColor="background1"/>
              </w:rPr>
            </w:pPr>
            <w:r w:rsidRPr="00D23919">
              <w:rPr>
                <w:rFonts w:ascii="微软雅黑" w:eastAsia="微软雅黑" w:hAnsi="微软雅黑" w:hint="eastAsia"/>
                <w:noProof/>
                <w:color w:val="FFFFFF" w:themeColor="background1"/>
              </w:rPr>
              <w:t>时间（Time）</w:t>
            </w:r>
          </w:p>
        </w:tc>
        <w:tc>
          <w:tcPr>
            <w:tcW w:w="3224" w:type="dxa"/>
            <w:shd w:val="clear" w:color="auto" w:fill="19AB6A"/>
          </w:tcPr>
          <w:p w:rsidR="00D23919" w:rsidRPr="00D23919" w:rsidRDefault="00D23919" w:rsidP="00D23919">
            <w:pPr>
              <w:widowControl/>
              <w:jc w:val="center"/>
              <w:rPr>
                <w:rFonts w:ascii="微软雅黑" w:eastAsia="微软雅黑" w:hAnsi="微软雅黑"/>
                <w:noProof/>
                <w:color w:val="FFFFFF" w:themeColor="background1"/>
              </w:rPr>
            </w:pPr>
            <w:r w:rsidRPr="00D23919">
              <w:rPr>
                <w:rFonts w:ascii="微软雅黑" w:eastAsia="微软雅黑" w:hAnsi="微软雅黑" w:hint="eastAsia"/>
                <w:noProof/>
                <w:color w:val="FFFFFF" w:themeColor="background1"/>
              </w:rPr>
              <w:t>工作描述（Job description）</w:t>
            </w:r>
          </w:p>
        </w:tc>
      </w:tr>
      <w:tr w:rsidR="00D23919" w:rsidRPr="003C5CE8" w:rsidTr="005B2FE0">
        <w:trPr>
          <w:trHeight w:hRule="exact" w:val="567"/>
        </w:trPr>
        <w:tc>
          <w:tcPr>
            <w:tcW w:w="3060" w:type="dxa"/>
            <w:tcBorders>
              <w:bottom w:val="single" w:sz="4" w:space="0" w:color="19AB6A"/>
            </w:tcBorders>
          </w:tcPr>
          <w:p w:rsidR="00D23919" w:rsidRPr="003C5CE8" w:rsidRDefault="005B4350" w:rsidP="00B45B65">
            <w:pPr>
              <w:widowControl/>
              <w:jc w:val="left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noProof/>
                <w:sz w:val="18"/>
                <w:szCs w:val="18"/>
              </w:rPr>
              <w:t>即时通信防qq客户端（pc客户端）</w:t>
            </w:r>
          </w:p>
        </w:tc>
        <w:tc>
          <w:tcPr>
            <w:tcW w:w="3615" w:type="dxa"/>
            <w:tcBorders>
              <w:bottom w:val="single" w:sz="4" w:space="0" w:color="19AB6A"/>
            </w:tcBorders>
          </w:tcPr>
          <w:p w:rsidR="00D23919" w:rsidRPr="003C5CE8" w:rsidRDefault="005B4350" w:rsidP="00B45B65">
            <w:pPr>
              <w:widowControl/>
              <w:jc w:val="left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noProof/>
                <w:sz w:val="18"/>
                <w:szCs w:val="18"/>
              </w:rPr>
              <w:t>2015年10月</w:t>
            </w:r>
          </w:p>
        </w:tc>
        <w:tc>
          <w:tcPr>
            <w:tcW w:w="3224" w:type="dxa"/>
            <w:tcBorders>
              <w:bottom w:val="single" w:sz="4" w:space="0" w:color="19AB6A"/>
            </w:tcBorders>
          </w:tcPr>
          <w:p w:rsidR="005B4350" w:rsidRDefault="005B4350" w:rsidP="005B4350">
            <w:pPr>
              <w:widowControl/>
              <w:jc w:val="left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sz w:val="18"/>
                <w:szCs w:val="18"/>
              </w:rPr>
              <w:t>使用netty开源框架搭建客户端和服务端</w:t>
            </w:r>
            <w:r>
              <w:rPr>
                <w:rFonts w:ascii="微软雅黑" w:eastAsia="微软雅黑" w:hAnsi="微软雅黑" w:hint="eastAsia"/>
                <w:noProof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/>
                <w:noProof/>
                <w:sz w:val="18"/>
                <w:szCs w:val="18"/>
              </w:rPr>
              <w:t>实现客户端通信</w:t>
            </w:r>
          </w:p>
          <w:p w:rsidR="00D23919" w:rsidRPr="003C5CE8" w:rsidRDefault="00D23919" w:rsidP="00B45B65">
            <w:pPr>
              <w:widowControl/>
              <w:jc w:val="left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</w:p>
        </w:tc>
      </w:tr>
      <w:tr w:rsidR="005B4350" w:rsidRPr="003C5CE8" w:rsidTr="005B2FE0">
        <w:trPr>
          <w:trHeight w:hRule="exact" w:val="567"/>
        </w:trPr>
        <w:tc>
          <w:tcPr>
            <w:tcW w:w="3060" w:type="dxa"/>
            <w:tcBorders>
              <w:top w:val="single" w:sz="4" w:space="0" w:color="19AB6A"/>
              <w:bottom w:val="single" w:sz="4" w:space="0" w:color="19AB6A"/>
            </w:tcBorders>
          </w:tcPr>
          <w:p w:rsidR="005B4350" w:rsidRPr="003C5CE8" w:rsidRDefault="005B4350" w:rsidP="005B4350">
            <w:pPr>
              <w:widowControl/>
              <w:jc w:val="left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sz w:val="18"/>
                <w:szCs w:val="18"/>
              </w:rPr>
              <w:t>anyView客户端</w:t>
            </w:r>
            <w:r>
              <w:rPr>
                <w:rFonts w:ascii="微软雅黑" w:eastAsia="微软雅黑" w:hAnsi="微软雅黑" w:hint="eastAsia"/>
                <w:noProof/>
                <w:sz w:val="18"/>
                <w:szCs w:val="18"/>
              </w:rPr>
              <w:t>（学生使用）</w:t>
            </w:r>
          </w:p>
        </w:tc>
        <w:tc>
          <w:tcPr>
            <w:tcW w:w="3615" w:type="dxa"/>
            <w:tcBorders>
              <w:top w:val="single" w:sz="4" w:space="0" w:color="19AB6A"/>
              <w:bottom w:val="single" w:sz="4" w:space="0" w:color="19AB6A"/>
            </w:tcBorders>
          </w:tcPr>
          <w:p w:rsidR="005B4350" w:rsidRPr="003C5CE8" w:rsidRDefault="005B4350" w:rsidP="005B4350">
            <w:pPr>
              <w:widowControl/>
              <w:jc w:val="left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sz w:val="18"/>
                <w:szCs w:val="18"/>
              </w:rPr>
              <w:t>2016年3</w:t>
            </w:r>
          </w:p>
        </w:tc>
        <w:tc>
          <w:tcPr>
            <w:tcW w:w="3224" w:type="dxa"/>
            <w:tcBorders>
              <w:top w:val="single" w:sz="4" w:space="0" w:color="19AB6A"/>
              <w:bottom w:val="single" w:sz="4" w:space="0" w:color="19AB6A"/>
            </w:tcBorders>
          </w:tcPr>
          <w:p w:rsidR="005B4350" w:rsidRPr="003C5CE8" w:rsidRDefault="005B4350" w:rsidP="005B4350">
            <w:pPr>
              <w:widowControl/>
              <w:jc w:val="left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sz w:val="18"/>
                <w:szCs w:val="18"/>
              </w:rPr>
              <w:t>读取内存数据并显示可视化</w:t>
            </w:r>
          </w:p>
        </w:tc>
      </w:tr>
      <w:tr w:rsidR="005B4350" w:rsidRPr="003C5CE8" w:rsidTr="005B2FE0">
        <w:trPr>
          <w:trHeight w:hRule="exact" w:val="567"/>
        </w:trPr>
        <w:tc>
          <w:tcPr>
            <w:tcW w:w="3060" w:type="dxa"/>
            <w:tcBorders>
              <w:top w:val="single" w:sz="4" w:space="0" w:color="19AB6A"/>
              <w:bottom w:val="single" w:sz="4" w:space="0" w:color="19AB6A"/>
            </w:tcBorders>
          </w:tcPr>
          <w:p w:rsidR="005B4350" w:rsidRPr="003C5CE8" w:rsidRDefault="005B4350" w:rsidP="005B4350">
            <w:pPr>
              <w:widowControl/>
              <w:jc w:val="left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sz w:val="18"/>
                <w:szCs w:val="18"/>
              </w:rPr>
              <w:t>Android学习</w:t>
            </w:r>
          </w:p>
        </w:tc>
        <w:tc>
          <w:tcPr>
            <w:tcW w:w="3615" w:type="dxa"/>
            <w:tcBorders>
              <w:top w:val="single" w:sz="4" w:space="0" w:color="19AB6A"/>
              <w:bottom w:val="single" w:sz="4" w:space="0" w:color="19AB6A"/>
            </w:tcBorders>
          </w:tcPr>
          <w:p w:rsidR="005B4350" w:rsidRPr="003C5CE8" w:rsidRDefault="005B4350" w:rsidP="005B4350">
            <w:pPr>
              <w:widowControl/>
              <w:jc w:val="left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noProof/>
                <w:sz w:val="18"/>
                <w:szCs w:val="18"/>
              </w:rPr>
              <w:t>201</w:t>
            </w:r>
            <w:r>
              <w:rPr>
                <w:rFonts w:ascii="微软雅黑" w:eastAsia="微软雅黑" w:hAnsi="微软雅黑"/>
                <w:noProof/>
                <w:sz w:val="18"/>
                <w:szCs w:val="18"/>
              </w:rPr>
              <w:t>4年</w:t>
            </w:r>
            <w:r>
              <w:rPr>
                <w:rFonts w:ascii="微软雅黑" w:eastAsia="微软雅黑" w:hAnsi="微软雅黑" w:hint="eastAsia"/>
                <w:noProof/>
                <w:sz w:val="18"/>
                <w:szCs w:val="18"/>
              </w:rPr>
              <w:t>10月</w:t>
            </w:r>
          </w:p>
        </w:tc>
        <w:tc>
          <w:tcPr>
            <w:tcW w:w="3224" w:type="dxa"/>
            <w:tcBorders>
              <w:top w:val="single" w:sz="4" w:space="0" w:color="19AB6A"/>
              <w:bottom w:val="single" w:sz="4" w:space="0" w:color="19AB6A"/>
            </w:tcBorders>
          </w:tcPr>
          <w:p w:rsidR="005B4350" w:rsidRPr="003C5CE8" w:rsidRDefault="005B4350" w:rsidP="005B4350">
            <w:pPr>
              <w:widowControl/>
              <w:jc w:val="left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sz w:val="18"/>
                <w:szCs w:val="18"/>
              </w:rPr>
              <w:t>学习android</w:t>
            </w:r>
          </w:p>
        </w:tc>
      </w:tr>
      <w:tr w:rsidR="005B4350" w:rsidRPr="003C5CE8" w:rsidTr="005B2FE0">
        <w:trPr>
          <w:trHeight w:hRule="exact" w:val="567"/>
        </w:trPr>
        <w:tc>
          <w:tcPr>
            <w:tcW w:w="3060" w:type="dxa"/>
            <w:tcBorders>
              <w:top w:val="single" w:sz="4" w:space="0" w:color="19AB6A"/>
              <w:bottom w:val="single" w:sz="4" w:space="0" w:color="19AB6A"/>
            </w:tcBorders>
          </w:tcPr>
          <w:p w:rsidR="005B4350" w:rsidRPr="003C5CE8" w:rsidRDefault="005B4350" w:rsidP="005B4350">
            <w:pPr>
              <w:widowControl/>
              <w:jc w:val="left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</w:p>
        </w:tc>
        <w:tc>
          <w:tcPr>
            <w:tcW w:w="3615" w:type="dxa"/>
            <w:tcBorders>
              <w:top w:val="single" w:sz="4" w:space="0" w:color="19AB6A"/>
              <w:bottom w:val="single" w:sz="4" w:space="0" w:color="19AB6A"/>
            </w:tcBorders>
          </w:tcPr>
          <w:p w:rsidR="005B4350" w:rsidRPr="003C5CE8" w:rsidRDefault="005B4350" w:rsidP="005B4350">
            <w:pPr>
              <w:widowControl/>
              <w:jc w:val="left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</w:p>
        </w:tc>
        <w:tc>
          <w:tcPr>
            <w:tcW w:w="3224" w:type="dxa"/>
            <w:tcBorders>
              <w:top w:val="single" w:sz="4" w:space="0" w:color="19AB6A"/>
              <w:bottom w:val="single" w:sz="4" w:space="0" w:color="19AB6A"/>
            </w:tcBorders>
          </w:tcPr>
          <w:p w:rsidR="005B4350" w:rsidRPr="003C5CE8" w:rsidRDefault="005B4350" w:rsidP="005B4350">
            <w:pPr>
              <w:widowControl/>
              <w:jc w:val="left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</w:p>
        </w:tc>
      </w:tr>
    </w:tbl>
    <w:p w:rsidR="009C4131" w:rsidRDefault="009C4131" w:rsidP="005D4553">
      <w:pPr>
        <w:jc w:val="left"/>
        <w:rPr>
          <w:rFonts w:ascii="微软雅黑" w:eastAsia="微软雅黑" w:hAnsi="微软雅黑"/>
          <w:b/>
          <w:sz w:val="28"/>
          <w:szCs w:val="28"/>
        </w:rPr>
      </w:pPr>
    </w:p>
    <w:p w:rsidR="005D4553" w:rsidRPr="00B45B65" w:rsidRDefault="005B2FE0" w:rsidP="005D4553">
      <w:pPr>
        <w:jc w:val="left"/>
        <w:rPr>
          <w:rFonts w:ascii="微软雅黑" w:eastAsia="微软雅黑" w:hAnsi="微软雅黑"/>
          <w:b/>
          <w:sz w:val="28"/>
          <w:szCs w:val="28"/>
        </w:rPr>
      </w:pPr>
      <w:r w:rsidRPr="005B2FE0">
        <w:rPr>
          <w:rFonts w:ascii="微软雅黑" w:eastAsia="微软雅黑" w:hAnsi="微软雅黑"/>
          <w:b/>
          <w:noProof/>
          <w:sz w:val="28"/>
          <w:szCs w:val="28"/>
        </w:rPr>
        <w:drawing>
          <wp:inline distT="0" distB="0" distL="0" distR="0">
            <wp:extent cx="2929171" cy="331200"/>
            <wp:effectExtent l="0" t="0" r="508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171" cy="33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4553" w:rsidRPr="00D23919" w:rsidRDefault="005D4553" w:rsidP="009571EB">
      <w:pPr>
        <w:spacing w:line="276" w:lineRule="auto"/>
        <w:ind w:leftChars="337" w:left="708"/>
        <w:jc w:val="lef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请在</w:t>
      </w:r>
      <w:r>
        <w:rPr>
          <w:rFonts w:ascii="微软雅黑" w:eastAsia="微软雅黑" w:hAnsi="微软雅黑"/>
          <w:sz w:val="18"/>
          <w:szCs w:val="18"/>
        </w:rPr>
        <w:t>此处输入（</w:t>
      </w:r>
      <w:r>
        <w:rPr>
          <w:rFonts w:ascii="微软雅黑" w:eastAsia="微软雅黑" w:hAnsi="微软雅黑" w:hint="eastAsia"/>
          <w:sz w:val="18"/>
          <w:szCs w:val="18"/>
        </w:rPr>
        <w:t>pl</w:t>
      </w:r>
      <w:r>
        <w:rPr>
          <w:rFonts w:ascii="微软雅黑" w:eastAsia="微软雅黑" w:hAnsi="微软雅黑"/>
          <w:sz w:val="18"/>
          <w:szCs w:val="18"/>
        </w:rPr>
        <w:t>ease write here）</w:t>
      </w:r>
    </w:p>
    <w:p w:rsidR="009C4131" w:rsidRDefault="009C4131" w:rsidP="009571EB">
      <w:pPr>
        <w:widowControl/>
        <w:ind w:leftChars="337" w:left="708"/>
        <w:jc w:val="left"/>
        <w:rPr>
          <w:noProof/>
          <w:sz w:val="18"/>
          <w:szCs w:val="18"/>
        </w:rPr>
      </w:pPr>
    </w:p>
    <w:p w:rsidR="00397827" w:rsidRDefault="00E8085E" w:rsidP="009571EB">
      <w:pPr>
        <w:widowControl/>
        <w:ind w:leftChars="337" w:left="708"/>
        <w:jc w:val="left"/>
        <w:rPr>
          <w:noProof/>
          <w:sz w:val="18"/>
          <w:szCs w:val="18"/>
        </w:rPr>
      </w:pPr>
      <w:r>
        <w:rPr>
          <w:rFonts w:hint="eastAsia"/>
          <w:noProof/>
          <w:sz w:val="18"/>
          <w:szCs w:val="18"/>
        </w:rPr>
        <w:t>踏实，实事求是，</w:t>
      </w:r>
      <w:r w:rsidR="005B4350" w:rsidRPr="005B4350">
        <w:rPr>
          <w:rFonts w:hint="eastAsia"/>
          <w:noProof/>
          <w:sz w:val="18"/>
          <w:szCs w:val="18"/>
        </w:rPr>
        <w:t>勤奋好学，专业前</w:t>
      </w:r>
      <w:r w:rsidR="005B4350" w:rsidRPr="005B4350">
        <w:rPr>
          <w:rFonts w:hint="eastAsia"/>
          <w:noProof/>
          <w:sz w:val="18"/>
          <w:szCs w:val="18"/>
        </w:rPr>
        <w:t>5%</w:t>
      </w:r>
      <w:r w:rsidR="005B4350" w:rsidRPr="005B4350">
        <w:rPr>
          <w:rFonts w:hint="eastAsia"/>
          <w:noProof/>
          <w:sz w:val="18"/>
          <w:szCs w:val="18"/>
        </w:rPr>
        <w:t>。</w:t>
      </w:r>
    </w:p>
    <w:p w:rsidR="009C4131" w:rsidRDefault="009C4131" w:rsidP="002631CF">
      <w:pPr>
        <w:widowControl/>
        <w:jc w:val="left"/>
        <w:rPr>
          <w:noProof/>
          <w:sz w:val="18"/>
          <w:szCs w:val="18"/>
        </w:rPr>
      </w:pPr>
    </w:p>
    <w:p w:rsidR="009571EB" w:rsidRDefault="009571EB" w:rsidP="009571EB">
      <w:pPr>
        <w:widowControl/>
        <w:ind w:leftChars="337" w:left="708"/>
        <w:jc w:val="left"/>
        <w:rPr>
          <w:noProof/>
          <w:sz w:val="18"/>
          <w:szCs w:val="18"/>
        </w:rPr>
      </w:pPr>
    </w:p>
    <w:p w:rsidR="008B61CC" w:rsidRDefault="005B2FE0" w:rsidP="005D4553">
      <w:pPr>
        <w:jc w:val="left"/>
        <w:rPr>
          <w:rFonts w:ascii="微软雅黑" w:eastAsia="微软雅黑" w:hAnsi="微软雅黑"/>
          <w:b/>
          <w:sz w:val="28"/>
          <w:szCs w:val="28"/>
        </w:rPr>
      </w:pPr>
      <w:r w:rsidRPr="005B2FE0">
        <w:rPr>
          <w:rFonts w:ascii="微软雅黑" w:eastAsia="微软雅黑" w:hAnsi="微软雅黑"/>
          <w:b/>
          <w:noProof/>
          <w:sz w:val="28"/>
          <w:szCs w:val="28"/>
        </w:rPr>
        <w:drawing>
          <wp:inline distT="0" distB="0" distL="0" distR="0">
            <wp:extent cx="1843845" cy="33120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845" cy="33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4553" w:rsidRPr="005D4553" w:rsidRDefault="005B4350" w:rsidP="009571EB">
      <w:pPr>
        <w:ind w:leftChars="337" w:left="708"/>
        <w:jc w:val="left"/>
        <w:rPr>
          <w:rFonts w:ascii="微软雅黑" w:eastAsia="微软雅黑" w:hAnsi="微软雅黑"/>
          <w:b/>
          <w:sz w:val="28"/>
          <w:szCs w:val="28"/>
        </w:rPr>
      </w:pPr>
      <w:bookmarkStart w:id="0" w:name="_GoBack"/>
      <w:bookmarkEnd w:id="0"/>
      <w:r w:rsidRPr="005B4350">
        <w:rPr>
          <w:rFonts w:ascii="微软雅黑" w:eastAsia="微软雅黑" w:hAnsi="微软雅黑" w:hint="eastAsia"/>
          <w:sz w:val="18"/>
          <w:szCs w:val="18"/>
        </w:rPr>
        <w:t>爱好纯音乐，尤其是小提琴协奏曲。喜欢打乒乓球、羽毛球。</w:t>
      </w:r>
    </w:p>
    <w:sectPr w:rsidR="005D4553" w:rsidRPr="005D4553" w:rsidSect="00171039">
      <w:pgSz w:w="11906" w:h="16838"/>
      <w:pgMar w:top="720" w:right="720" w:bottom="720" w:left="72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6EFE" w:rsidRDefault="00E56EFE" w:rsidP="00B45B65">
      <w:r>
        <w:separator/>
      </w:r>
    </w:p>
  </w:endnote>
  <w:endnote w:type="continuationSeparator" w:id="0">
    <w:p w:rsidR="00E56EFE" w:rsidRDefault="00E56EFE" w:rsidP="00B45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6EFE" w:rsidRDefault="00E56EFE" w:rsidP="00B45B65">
      <w:r>
        <w:separator/>
      </w:r>
    </w:p>
  </w:footnote>
  <w:footnote w:type="continuationSeparator" w:id="0">
    <w:p w:rsidR="00E56EFE" w:rsidRDefault="00E56EFE" w:rsidP="00B45B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6CB2DA0"/>
    <w:multiLevelType w:val="hybridMultilevel"/>
    <w:tmpl w:val="31E2FC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0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226"/>
    <w:rsid w:val="000104F4"/>
    <w:rsid w:val="00054226"/>
    <w:rsid w:val="000570F7"/>
    <w:rsid w:val="00133529"/>
    <w:rsid w:val="001657A0"/>
    <w:rsid w:val="00171039"/>
    <w:rsid w:val="00215DBC"/>
    <w:rsid w:val="002627B6"/>
    <w:rsid w:val="002631CF"/>
    <w:rsid w:val="00287B9A"/>
    <w:rsid w:val="00397827"/>
    <w:rsid w:val="003B2000"/>
    <w:rsid w:val="003C5CE8"/>
    <w:rsid w:val="00421B52"/>
    <w:rsid w:val="00425FC1"/>
    <w:rsid w:val="00441762"/>
    <w:rsid w:val="00513899"/>
    <w:rsid w:val="005B2FE0"/>
    <w:rsid w:val="005B4350"/>
    <w:rsid w:val="005B64FC"/>
    <w:rsid w:val="005D4553"/>
    <w:rsid w:val="0062213D"/>
    <w:rsid w:val="007D0129"/>
    <w:rsid w:val="00803BA7"/>
    <w:rsid w:val="0087503C"/>
    <w:rsid w:val="008B61CC"/>
    <w:rsid w:val="00957192"/>
    <w:rsid w:val="009571EB"/>
    <w:rsid w:val="00981845"/>
    <w:rsid w:val="009962BE"/>
    <w:rsid w:val="009C4131"/>
    <w:rsid w:val="009D3F02"/>
    <w:rsid w:val="009E29FF"/>
    <w:rsid w:val="00B45B65"/>
    <w:rsid w:val="00BE7F6F"/>
    <w:rsid w:val="00BF7CE4"/>
    <w:rsid w:val="00C5086D"/>
    <w:rsid w:val="00D1064C"/>
    <w:rsid w:val="00D156F3"/>
    <w:rsid w:val="00D23919"/>
    <w:rsid w:val="00D31330"/>
    <w:rsid w:val="00D40288"/>
    <w:rsid w:val="00E56EFE"/>
    <w:rsid w:val="00E8085E"/>
    <w:rsid w:val="00EE2C12"/>
    <w:rsid w:val="00F4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1EC7A83-56EA-42BF-875A-B7BDB4D6D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391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45B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45B6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45B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45B65"/>
    <w:rPr>
      <w:sz w:val="18"/>
      <w:szCs w:val="18"/>
    </w:rPr>
  </w:style>
  <w:style w:type="table" w:styleId="a5">
    <w:name w:val="Table Grid"/>
    <w:basedOn w:val="a1"/>
    <w:uiPriority w:val="39"/>
    <w:rsid w:val="00D239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71039"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62213D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6221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&#24212;&#23626;&#22823;&#23398;&#27605;&#19994;&#29983;&#23653;&#21382;(&#25554;&#20837;&#23553;&#38754;)(2)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307B8655-6EC4-4830-B4C4-7532CD28FE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应届大学毕业生履历(插入封面)(2).dotx</Template>
  <TotalTime>19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应届大学毕业生履历(插入封面)</dc:title>
  <dc:subject/>
  <dc:creator>张龙</dc:creator>
  <cp:keywords/>
  <dc:description/>
  <cp:lastModifiedBy>张龙</cp:lastModifiedBy>
  <cp:revision>12</cp:revision>
  <cp:lastPrinted>2016-03-24T14:03:00Z</cp:lastPrinted>
  <dcterms:created xsi:type="dcterms:W3CDTF">2016-03-10T04:11:00Z</dcterms:created>
  <dcterms:modified xsi:type="dcterms:W3CDTF">2016-03-28T12:32:00Z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TC043557049991</vt:lpwstr>
  </property>
</Properties>
</file>